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F4207" w14:textId="77777777" w:rsidR="0075236B" w:rsidRDefault="00E748EF">
      <w:r>
        <w:rPr>
          <w:noProof/>
        </w:rPr>
        <w:drawing>
          <wp:inline distT="0" distB="0" distL="0" distR="0" wp14:anchorId="34AF4207" wp14:editId="34AF4208">
            <wp:extent cx="5760720" cy="2429505"/>
            <wp:effectExtent l="0" t="0" r="0" b="8895"/>
            <wp:docPr id="54323554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950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4AF4208" w14:textId="77777777" w:rsidR="0075236B" w:rsidRDefault="00E748EF">
      <w:r>
        <w:rPr>
          <w:noProof/>
        </w:rPr>
        <w:drawing>
          <wp:inline distT="0" distB="0" distL="0" distR="0" wp14:anchorId="34AF4209" wp14:editId="34AF420A">
            <wp:extent cx="5760720" cy="2336163"/>
            <wp:effectExtent l="0" t="0" r="0" b="6987"/>
            <wp:docPr id="198798766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616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4AF4209" w14:textId="77777777" w:rsidR="0075236B" w:rsidRDefault="00E748EF">
      <w:r>
        <w:rPr>
          <w:noProof/>
        </w:rPr>
        <w:drawing>
          <wp:inline distT="0" distB="0" distL="0" distR="0" wp14:anchorId="34AF420B" wp14:editId="34AF420C">
            <wp:extent cx="5760720" cy="3552187"/>
            <wp:effectExtent l="0" t="0" r="0" b="0"/>
            <wp:docPr id="2669847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218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4AF420A" w14:textId="77777777" w:rsidR="0075236B" w:rsidRDefault="00E748EF">
      <w:r>
        <w:rPr>
          <w:noProof/>
        </w:rPr>
        <w:lastRenderedPageBreak/>
        <w:drawing>
          <wp:inline distT="0" distB="0" distL="0" distR="0" wp14:anchorId="34AF420D" wp14:editId="34AF420E">
            <wp:extent cx="5760720" cy="2685419"/>
            <wp:effectExtent l="0" t="0" r="0" b="631"/>
            <wp:docPr id="84035467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541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4AF420B" w14:textId="77777777" w:rsidR="0075236B" w:rsidRDefault="00E748EF">
      <w:r>
        <w:rPr>
          <w:noProof/>
        </w:rPr>
        <w:drawing>
          <wp:inline distT="0" distB="0" distL="0" distR="0" wp14:anchorId="34AF420F" wp14:editId="34AF4210">
            <wp:extent cx="5760720" cy="2783835"/>
            <wp:effectExtent l="0" t="0" r="0" b="0"/>
            <wp:docPr id="83770855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38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4AF420C" w14:textId="77777777" w:rsidR="0075236B" w:rsidRDefault="0075236B"/>
    <w:p w14:paraId="34AF420D" w14:textId="77777777" w:rsidR="0075236B" w:rsidRDefault="00E748EF">
      <w:r>
        <w:t xml:space="preserve">Main.py dans </w:t>
      </w:r>
      <w:proofErr w:type="spellStart"/>
      <w:proofErr w:type="gramStart"/>
      <w:r>
        <w:t>src</w:t>
      </w:r>
      <w:proofErr w:type="spellEnd"/>
      <w:r>
        <w:t xml:space="preserve"> :</w:t>
      </w:r>
      <w:proofErr w:type="gramEnd"/>
      <w:r>
        <w:br/>
      </w:r>
      <w:r>
        <w:br/>
      </w:r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34AF420E" w14:textId="77777777" w:rsidR="0075236B" w:rsidRDefault="00E748EF">
      <w:r>
        <w:t>import csv</w:t>
      </w:r>
    </w:p>
    <w:p w14:paraId="34AF420F" w14:textId="77777777" w:rsidR="0075236B" w:rsidRDefault="00E748EF">
      <w:r>
        <w:t xml:space="preserve">import </w:t>
      </w:r>
      <w:proofErr w:type="spellStart"/>
      <w:r>
        <w:t>json</w:t>
      </w:r>
      <w:proofErr w:type="spellEnd"/>
    </w:p>
    <w:p w14:paraId="34AF4210" w14:textId="77777777" w:rsidR="0075236B" w:rsidRDefault="0075236B"/>
    <w:p w14:paraId="34AF4211" w14:textId="77777777" w:rsidR="0075236B" w:rsidRDefault="00E748EF">
      <w:r>
        <w:t>DATA_DIR = Path("data/sample")</w:t>
      </w:r>
    </w:p>
    <w:p w14:paraId="34AF4212" w14:textId="77777777" w:rsidR="0075236B" w:rsidRDefault="0075236B"/>
    <w:p w14:paraId="34AF4213" w14:textId="77777777" w:rsidR="0075236B" w:rsidRDefault="00E748EF">
      <w:r>
        <w:t># These starter values mirror config/</w:t>
      </w:r>
      <w:proofErr w:type="spellStart"/>
      <w:r>
        <w:t>settings.yml</w:t>
      </w:r>
      <w:proofErr w:type="spellEnd"/>
      <w:r>
        <w:t>.</w:t>
      </w:r>
    </w:p>
    <w:p w14:paraId="34AF4214" w14:textId="77777777" w:rsidR="0075236B" w:rsidRDefault="00E748EF">
      <w:r>
        <w:t xml:space="preserve"># </w:t>
      </w:r>
      <w:proofErr w:type="spellStart"/>
      <w:r>
        <w:t>settings.yml</w:t>
      </w:r>
      <w:proofErr w:type="spellEnd"/>
      <w:r>
        <w:t xml:space="preserve"> is a human-readable configuration contract in </w:t>
      </w:r>
      <w:proofErr w:type="gramStart"/>
      <w:r>
        <w:t>the CORE</w:t>
      </w:r>
      <w:proofErr w:type="gramEnd"/>
      <w:r>
        <w:t>.</w:t>
      </w:r>
    </w:p>
    <w:p w14:paraId="34AF4215" w14:textId="77777777" w:rsidR="0075236B" w:rsidRDefault="00E748EF">
      <w:r>
        <w:lastRenderedPageBreak/>
        <w:t># Parsing YAML is optional and is not required by the 18-hour lab sequence.</w:t>
      </w:r>
    </w:p>
    <w:p w14:paraId="34AF4216" w14:textId="77777777" w:rsidR="0075236B" w:rsidRDefault="00E748EF">
      <w:r>
        <w:t>LOOKBACK_LABEL = "1 month"</w:t>
      </w:r>
    </w:p>
    <w:p w14:paraId="34AF4217" w14:textId="77777777" w:rsidR="0075236B" w:rsidRDefault="00E748EF">
      <w:r>
        <w:t>INTERVAL_LABEL = "Daily"</w:t>
      </w:r>
    </w:p>
    <w:p w14:paraId="34AF4218" w14:textId="77777777" w:rsidR="0075236B" w:rsidRDefault="0075236B"/>
    <w:p w14:paraId="34AF4219" w14:textId="77777777" w:rsidR="0075236B" w:rsidRDefault="00E748EF">
      <w:r>
        <w:t xml:space="preserve">def </w:t>
      </w:r>
      <w:proofErr w:type="spellStart"/>
      <w:r>
        <w:t>load_</w:t>
      </w:r>
      <w:proofErr w:type="gramStart"/>
      <w:r>
        <w:t>instruments</w:t>
      </w:r>
      <w:proofErr w:type="spellEnd"/>
      <w:r>
        <w:t>(</w:t>
      </w:r>
      <w:proofErr w:type="gramEnd"/>
      <w:r>
        <w:t>):</w:t>
      </w:r>
    </w:p>
    <w:p w14:paraId="34AF421A" w14:textId="77777777" w:rsidR="0075236B" w:rsidRDefault="00E748EF">
      <w:r>
        <w:t xml:space="preserve">    with </w:t>
      </w:r>
      <w:proofErr w:type="gramStart"/>
      <w:r>
        <w:t>open(</w:t>
      </w:r>
      <w:proofErr w:type="gramEnd"/>
      <w:r>
        <w:t>DATA_DIR / "</w:t>
      </w:r>
      <w:proofErr w:type="spellStart"/>
      <w:proofErr w:type="gramStart"/>
      <w:r>
        <w:t>instruments.json</w:t>
      </w:r>
      <w:proofErr w:type="spellEnd"/>
      <w:proofErr w:type="gramEnd"/>
      <w:r>
        <w:t>", encoding="utf-8") as file:</w:t>
      </w:r>
    </w:p>
    <w:p w14:paraId="34AF421B" w14:textId="77777777" w:rsidR="0075236B" w:rsidRDefault="00E748EF">
      <w:r>
        <w:t xml:space="preserve">        return </w:t>
      </w:r>
      <w:proofErr w:type="spellStart"/>
      <w:proofErr w:type="gramStart"/>
      <w:r>
        <w:t>json.load</w:t>
      </w:r>
      <w:proofErr w:type="spellEnd"/>
      <w:proofErr w:type="gramEnd"/>
      <w:r>
        <w:t>(file)</w:t>
      </w:r>
    </w:p>
    <w:p w14:paraId="34AF421C" w14:textId="77777777" w:rsidR="0075236B" w:rsidRDefault="0075236B"/>
    <w:p w14:paraId="34AF421D" w14:textId="77777777" w:rsidR="0075236B" w:rsidRDefault="00E748EF">
      <w:r>
        <w:t xml:space="preserve">def </w:t>
      </w:r>
      <w:proofErr w:type="spellStart"/>
      <w:r>
        <w:t>load_</w:t>
      </w:r>
      <w:proofErr w:type="gramStart"/>
      <w:r>
        <w:t>prices</w:t>
      </w:r>
      <w:proofErr w:type="spellEnd"/>
      <w:r>
        <w:t>(</w:t>
      </w:r>
      <w:proofErr w:type="gramEnd"/>
      <w:r>
        <w:t>):</w:t>
      </w:r>
    </w:p>
    <w:p w14:paraId="34AF421E" w14:textId="77777777" w:rsidR="0075236B" w:rsidRDefault="00E748EF">
      <w:r>
        <w:t xml:space="preserve">    with </w:t>
      </w:r>
      <w:proofErr w:type="gramStart"/>
      <w:r>
        <w:t>open(</w:t>
      </w:r>
      <w:proofErr w:type="gramEnd"/>
      <w:r>
        <w:t>DATA_DIR / "prices.csv", encoding="utf-8") as file:</w:t>
      </w:r>
    </w:p>
    <w:p w14:paraId="34AF421F" w14:textId="77777777" w:rsidR="0075236B" w:rsidRDefault="00E748EF">
      <w:r>
        <w:t>        return list(</w:t>
      </w:r>
      <w:proofErr w:type="spellStart"/>
      <w:proofErr w:type="gramStart"/>
      <w:r>
        <w:t>csv.DictReader</w:t>
      </w:r>
      <w:proofErr w:type="spellEnd"/>
      <w:proofErr w:type="gramEnd"/>
      <w:r>
        <w:t>(file))</w:t>
      </w:r>
    </w:p>
    <w:p w14:paraId="34AF4220" w14:textId="77777777" w:rsidR="0075236B" w:rsidRDefault="0075236B"/>
    <w:p w14:paraId="34AF4221" w14:textId="77777777" w:rsidR="0075236B" w:rsidRDefault="00E748EF">
      <w:r>
        <w:t xml:space="preserve">def </w:t>
      </w:r>
      <w:proofErr w:type="spellStart"/>
      <w:r>
        <w:t>filter_</w:t>
      </w:r>
      <w:proofErr w:type="gramStart"/>
      <w:r>
        <w:t>prices</w:t>
      </w:r>
      <w:proofErr w:type="spellEnd"/>
      <w:r>
        <w:t>(</w:t>
      </w:r>
      <w:proofErr w:type="gramEnd"/>
      <w:r>
        <w:t>prices, ticker):</w:t>
      </w:r>
    </w:p>
    <w:p w14:paraId="34AF4222" w14:textId="77777777" w:rsidR="0075236B" w:rsidRDefault="00E748EF">
      <w:r>
        <w:t>    return [row for row in prices if row["ticker"] == ticker]</w:t>
      </w:r>
    </w:p>
    <w:p w14:paraId="34AF4223" w14:textId="77777777" w:rsidR="0075236B" w:rsidRDefault="0075236B"/>
    <w:p w14:paraId="34AF4224" w14:textId="77777777" w:rsidR="0075236B" w:rsidRDefault="00E748EF">
      <w:r>
        <w:t xml:space="preserve">def </w:t>
      </w:r>
      <w:proofErr w:type="spellStart"/>
      <w:r>
        <w:t>get_first_close</w:t>
      </w:r>
      <w:proofErr w:type="spellEnd"/>
      <w:r>
        <w:t>(prices):</w:t>
      </w:r>
    </w:p>
    <w:p w14:paraId="34AF4225" w14:textId="77777777" w:rsidR="0075236B" w:rsidRPr="007B52FE" w:rsidRDefault="00E748EF">
      <w:pPr>
        <w:rPr>
          <w:lang w:val="fr-FR"/>
        </w:rPr>
      </w:pPr>
      <w:r>
        <w:t xml:space="preserve">    </w:t>
      </w:r>
      <w:r>
        <w:rPr>
          <w:lang w:val="fr-FR"/>
        </w:rPr>
        <w:t xml:space="preserve"># </w:t>
      </w:r>
      <w:proofErr w:type="spellStart"/>
      <w:proofErr w:type="gramStart"/>
      <w:r>
        <w:rPr>
          <w:lang w:val="fr-FR"/>
        </w:rPr>
        <w:t>prices</w:t>
      </w:r>
      <w:proofErr w:type="spellEnd"/>
      <w:r>
        <w:rPr>
          <w:lang w:val="fr-FR"/>
        </w:rPr>
        <w:t>[</w:t>
      </w:r>
      <w:proofErr w:type="gramEnd"/>
      <w:r>
        <w:rPr>
          <w:lang w:val="fr-FR"/>
        </w:rPr>
        <w:t>0] = première ligne, on prend "close" et on le convertit en nombre</w:t>
      </w:r>
    </w:p>
    <w:p w14:paraId="34AF4226" w14:textId="77777777" w:rsidR="0075236B" w:rsidRDefault="00E748EF">
      <w:r>
        <w:rPr>
          <w:lang w:val="fr-FR"/>
        </w:rPr>
        <w:t xml:space="preserve">    </w:t>
      </w:r>
      <w:r>
        <w:t>return float(prices[</w:t>
      </w:r>
      <w:proofErr w:type="gramStart"/>
      <w:r>
        <w:t>0][</w:t>
      </w:r>
      <w:proofErr w:type="gramEnd"/>
      <w:r>
        <w:t>"close"])</w:t>
      </w:r>
    </w:p>
    <w:p w14:paraId="34AF4227" w14:textId="77777777" w:rsidR="0075236B" w:rsidRDefault="0075236B"/>
    <w:p w14:paraId="34AF4228" w14:textId="77777777" w:rsidR="0075236B" w:rsidRDefault="00E748EF">
      <w:r>
        <w:t xml:space="preserve">def </w:t>
      </w:r>
      <w:proofErr w:type="spellStart"/>
      <w:r>
        <w:t>get_last_close</w:t>
      </w:r>
      <w:proofErr w:type="spellEnd"/>
      <w:r>
        <w:t>(prices):</w:t>
      </w:r>
    </w:p>
    <w:p w14:paraId="34AF4229" w14:textId="77777777" w:rsidR="0075236B" w:rsidRDefault="00E748EF">
      <w:r>
        <w:t xml:space="preserve">    # </w:t>
      </w:r>
      <w:proofErr w:type="gramStart"/>
      <w:r>
        <w:t>prices[</w:t>
      </w:r>
      <w:proofErr w:type="gramEnd"/>
      <w:r>
        <w:t xml:space="preserve">-1] = </w:t>
      </w:r>
      <w:proofErr w:type="spellStart"/>
      <w:r>
        <w:t>dernière</w:t>
      </w:r>
      <w:proofErr w:type="spellEnd"/>
      <w:r>
        <w:t xml:space="preserve"> </w:t>
      </w:r>
      <w:proofErr w:type="spellStart"/>
      <w:r>
        <w:t>ligne</w:t>
      </w:r>
      <w:proofErr w:type="spellEnd"/>
    </w:p>
    <w:p w14:paraId="34AF422A" w14:textId="77777777" w:rsidR="0075236B" w:rsidRDefault="00E748EF">
      <w:r>
        <w:t>    return float(prices[-</w:t>
      </w:r>
      <w:proofErr w:type="gramStart"/>
      <w:r>
        <w:t>1][</w:t>
      </w:r>
      <w:proofErr w:type="gramEnd"/>
      <w:r>
        <w:t>"close"])</w:t>
      </w:r>
    </w:p>
    <w:p w14:paraId="34AF422B" w14:textId="77777777" w:rsidR="0075236B" w:rsidRDefault="0075236B"/>
    <w:p w14:paraId="34AF422C" w14:textId="77777777" w:rsidR="0075236B" w:rsidRDefault="00E748EF">
      <w:r>
        <w:t xml:space="preserve">def </w:t>
      </w:r>
      <w:proofErr w:type="spellStart"/>
      <w:r>
        <w:t>display_market_</w:t>
      </w:r>
      <w:proofErr w:type="gramStart"/>
      <w:r>
        <w:t>summary</w:t>
      </w:r>
      <w:proofErr w:type="spellEnd"/>
      <w:r>
        <w:t>(</w:t>
      </w:r>
      <w:proofErr w:type="gramEnd"/>
      <w:r>
        <w:t xml:space="preserve">asset, prices, </w:t>
      </w:r>
      <w:proofErr w:type="spellStart"/>
      <w:r>
        <w:t>show_currency</w:t>
      </w:r>
      <w:proofErr w:type="spellEnd"/>
      <w:r>
        <w:t>=True):</w:t>
      </w:r>
    </w:p>
    <w:p w14:paraId="34AF422D" w14:textId="77777777" w:rsidR="0075236B" w:rsidRPr="007B52FE" w:rsidRDefault="00E748EF">
      <w:pPr>
        <w:rPr>
          <w:lang w:val="fr-FR"/>
        </w:rPr>
      </w:pPr>
      <w:r>
        <w:t xml:space="preserve">    </w:t>
      </w:r>
      <w:r>
        <w:rPr>
          <w:lang w:val="fr-FR"/>
        </w:rPr>
        <w:t># Une seule fonction d'affichage, utilisée pour AAPL ET pour SP500</w:t>
      </w:r>
    </w:p>
    <w:p w14:paraId="34AF422E" w14:textId="77777777" w:rsidR="0075236B" w:rsidRDefault="00E748EF">
      <w:r>
        <w:rPr>
          <w:lang w:val="fr-FR"/>
        </w:rPr>
        <w:t xml:space="preserve">    </w:t>
      </w:r>
      <w:r>
        <w:t xml:space="preserve">currency = </w:t>
      </w:r>
      <w:proofErr w:type="gramStart"/>
      <w:r>
        <w:t>f" {</w:t>
      </w:r>
      <w:proofErr w:type="gramEnd"/>
      <w:r>
        <w:t>asset['currency</w:t>
      </w:r>
      <w:proofErr w:type="gramStart"/>
      <w:r>
        <w:t>']}</w:t>
      </w:r>
      <w:proofErr w:type="gramEnd"/>
      <w:r>
        <w:t xml:space="preserve">" if </w:t>
      </w:r>
      <w:proofErr w:type="spellStart"/>
      <w:r>
        <w:t>show_currency</w:t>
      </w:r>
      <w:proofErr w:type="spellEnd"/>
      <w:r>
        <w:t xml:space="preserve"> else ""</w:t>
      </w:r>
    </w:p>
    <w:p w14:paraId="34AF422F" w14:textId="77777777" w:rsidR="0075236B" w:rsidRDefault="00E748EF">
      <w:r>
        <w:t>    print(</w:t>
      </w:r>
      <w:proofErr w:type="gramStart"/>
      <w:r>
        <w:t>f"{</w:t>
      </w:r>
      <w:proofErr w:type="gramEnd"/>
      <w:r>
        <w:t>asset['ticker</w:t>
      </w:r>
      <w:proofErr w:type="gramStart"/>
      <w:r>
        <w:t>']}</w:t>
      </w:r>
      <w:proofErr w:type="gramEnd"/>
      <w:r>
        <w:t xml:space="preserve"> - {asset['name</w:t>
      </w:r>
      <w:proofErr w:type="gramStart"/>
      <w:r>
        <w:t>']}</w:t>
      </w:r>
      <w:proofErr w:type="gramEnd"/>
      <w:r>
        <w:t>")</w:t>
      </w:r>
    </w:p>
    <w:p w14:paraId="34AF4230" w14:textId="77777777" w:rsidR="0075236B" w:rsidRDefault="00E748EF">
      <w:r>
        <w:t xml:space="preserve">   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Observations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r>
        <w:t>len</w:t>
      </w:r>
      <w:proofErr w:type="spellEnd"/>
      <w:r>
        <w:t>(</w:t>
      </w:r>
      <w:proofErr w:type="gramStart"/>
      <w:r>
        <w:t>prices)}</w:t>
      </w:r>
      <w:proofErr w:type="gramEnd"/>
      <w:r>
        <w:t>")</w:t>
      </w:r>
    </w:p>
    <w:p w14:paraId="34AF4231" w14:textId="77777777" w:rsidR="0075236B" w:rsidRDefault="00E748EF">
      <w:r>
        <w:lastRenderedPageBreak/>
        <w:t xml:space="preserve">    </w:t>
      </w:r>
      <w:proofErr w:type="gramStart"/>
      <w:r>
        <w:t>print(</w:t>
      </w:r>
      <w:proofErr w:type="spellStart"/>
      <w:proofErr w:type="gramEnd"/>
      <w:r>
        <w:t>f"First</w:t>
      </w:r>
      <w:proofErr w:type="spellEnd"/>
      <w:r>
        <w:t xml:space="preserve"> </w:t>
      </w:r>
      <w:proofErr w:type="gramStart"/>
      <w:r>
        <w:t>close  :</w:t>
      </w:r>
      <w:proofErr w:type="gramEnd"/>
      <w:r>
        <w:t xml:space="preserve"> {</w:t>
      </w:r>
      <w:proofErr w:type="spellStart"/>
      <w:r>
        <w:t>get_first_close</w:t>
      </w:r>
      <w:proofErr w:type="spellEnd"/>
      <w:r>
        <w:t>(prices):.2</w:t>
      </w:r>
      <w:proofErr w:type="gramStart"/>
      <w:r>
        <w:t>f}{</w:t>
      </w:r>
      <w:proofErr w:type="gramEnd"/>
      <w:r>
        <w:t>currency}")</w:t>
      </w:r>
    </w:p>
    <w:p w14:paraId="34AF4232" w14:textId="77777777" w:rsidR="0075236B" w:rsidRDefault="00E748EF">
      <w:r>
        <w:t xml:space="preserve">    </w:t>
      </w:r>
      <w:proofErr w:type="gramStart"/>
      <w:r>
        <w:t>print(</w:t>
      </w:r>
      <w:proofErr w:type="spellStart"/>
      <w:proofErr w:type="gramEnd"/>
      <w:r>
        <w:t>f"Last</w:t>
      </w:r>
      <w:proofErr w:type="spellEnd"/>
      <w:r>
        <w:t xml:space="preserve"> close </w:t>
      </w:r>
      <w:proofErr w:type="gramStart"/>
      <w:r>
        <w:t>  :</w:t>
      </w:r>
      <w:proofErr w:type="gramEnd"/>
      <w:r>
        <w:t xml:space="preserve"> {</w:t>
      </w:r>
      <w:proofErr w:type="spellStart"/>
      <w:r>
        <w:t>get_last_close</w:t>
      </w:r>
      <w:proofErr w:type="spellEnd"/>
      <w:r>
        <w:t>(prices):.2</w:t>
      </w:r>
      <w:proofErr w:type="gramStart"/>
      <w:r>
        <w:t>f}{</w:t>
      </w:r>
      <w:proofErr w:type="gramEnd"/>
      <w:r>
        <w:t>currency}")</w:t>
      </w:r>
    </w:p>
    <w:p w14:paraId="34AF4233" w14:textId="77777777" w:rsidR="0075236B" w:rsidRDefault="0075236B"/>
    <w:p w14:paraId="34AF4234" w14:textId="77777777" w:rsidR="0075236B" w:rsidRDefault="00E748EF">
      <w:pPr>
        <w:rPr>
          <w:lang w:val="fr-FR"/>
        </w:rPr>
      </w:pPr>
      <w:proofErr w:type="spellStart"/>
      <w:proofErr w:type="gramStart"/>
      <w:r>
        <w:rPr>
          <w:lang w:val="fr-FR"/>
        </w:rPr>
        <w:t>def</w:t>
      </w:r>
      <w:proofErr w:type="spellEnd"/>
      <w:proofErr w:type="gramEnd"/>
      <w:r>
        <w:rPr>
          <w:lang w:val="fr-FR"/>
        </w:rPr>
        <w:t xml:space="preserve"> </w:t>
      </w:r>
      <w:proofErr w:type="gramStart"/>
      <w:r>
        <w:rPr>
          <w:lang w:val="fr-FR"/>
        </w:rPr>
        <w:t>main():</w:t>
      </w:r>
      <w:proofErr w:type="gramEnd"/>
    </w:p>
    <w:p w14:paraId="34AF4235" w14:textId="77777777" w:rsidR="0075236B" w:rsidRDefault="00E748EF">
      <w:pPr>
        <w:rPr>
          <w:lang w:val="fr-FR"/>
        </w:rPr>
      </w:pPr>
      <w:r>
        <w:rPr>
          <w:lang w:val="fr-FR"/>
        </w:rPr>
        <w:t>    # 1. Charger les données</w:t>
      </w:r>
    </w:p>
    <w:p w14:paraId="34AF4236" w14:textId="77777777" w:rsidR="0075236B" w:rsidRDefault="00E748EF">
      <w:pPr>
        <w:rPr>
          <w:lang w:val="fr-FR"/>
        </w:rPr>
      </w:pPr>
      <w:r>
        <w:rPr>
          <w:lang w:val="fr-FR"/>
        </w:rPr>
        <w:t xml:space="preserve">    </w:t>
      </w:r>
      <w:proofErr w:type="gramStart"/>
      <w:r>
        <w:rPr>
          <w:lang w:val="fr-FR"/>
        </w:rPr>
        <w:t>instruments</w:t>
      </w:r>
      <w:proofErr w:type="gramEnd"/>
      <w:r>
        <w:rPr>
          <w:lang w:val="fr-FR"/>
        </w:rPr>
        <w:t xml:space="preserve"> = </w:t>
      </w:r>
      <w:proofErr w:type="spellStart"/>
      <w:r>
        <w:rPr>
          <w:lang w:val="fr-FR"/>
        </w:rPr>
        <w:t>load_</w:t>
      </w:r>
      <w:proofErr w:type="gramStart"/>
      <w:r>
        <w:rPr>
          <w:lang w:val="fr-FR"/>
        </w:rPr>
        <w:t>instruments</w:t>
      </w:r>
      <w:proofErr w:type="spellEnd"/>
      <w:r>
        <w:rPr>
          <w:lang w:val="fr-FR"/>
        </w:rPr>
        <w:t>(</w:t>
      </w:r>
      <w:proofErr w:type="gramEnd"/>
      <w:r>
        <w:rPr>
          <w:lang w:val="fr-FR"/>
        </w:rPr>
        <w:t>)</w:t>
      </w:r>
    </w:p>
    <w:p w14:paraId="34AF4237" w14:textId="77777777" w:rsidR="0075236B" w:rsidRDefault="00E748EF">
      <w:pPr>
        <w:rPr>
          <w:lang w:val="fr-FR"/>
        </w:rPr>
      </w:pPr>
      <w:r>
        <w:rPr>
          <w:lang w:val="fr-FR"/>
        </w:rPr>
        <w:t xml:space="preserve">    </w:t>
      </w:r>
      <w:proofErr w:type="spellStart"/>
      <w:proofErr w:type="gramStart"/>
      <w:r>
        <w:rPr>
          <w:lang w:val="fr-FR"/>
        </w:rPr>
        <w:t>prices</w:t>
      </w:r>
      <w:proofErr w:type="spellEnd"/>
      <w:proofErr w:type="gramEnd"/>
      <w:r>
        <w:rPr>
          <w:lang w:val="fr-FR"/>
        </w:rPr>
        <w:t xml:space="preserve"> = </w:t>
      </w:r>
      <w:proofErr w:type="spellStart"/>
      <w:r>
        <w:rPr>
          <w:lang w:val="fr-FR"/>
        </w:rPr>
        <w:t>load_</w:t>
      </w:r>
      <w:proofErr w:type="gramStart"/>
      <w:r>
        <w:rPr>
          <w:lang w:val="fr-FR"/>
        </w:rPr>
        <w:t>prices</w:t>
      </w:r>
      <w:proofErr w:type="spellEnd"/>
      <w:r>
        <w:rPr>
          <w:lang w:val="fr-FR"/>
        </w:rPr>
        <w:t>(</w:t>
      </w:r>
      <w:proofErr w:type="gramEnd"/>
      <w:r>
        <w:rPr>
          <w:lang w:val="fr-FR"/>
        </w:rPr>
        <w:t>)</w:t>
      </w:r>
    </w:p>
    <w:p w14:paraId="34AF4238" w14:textId="77777777" w:rsidR="0075236B" w:rsidRDefault="0075236B">
      <w:pPr>
        <w:rPr>
          <w:lang w:val="fr-FR"/>
        </w:rPr>
      </w:pPr>
    </w:p>
    <w:p w14:paraId="34AF4239" w14:textId="77777777" w:rsidR="0075236B" w:rsidRDefault="00E748EF">
      <w:pPr>
        <w:rPr>
          <w:lang w:val="fr-FR"/>
        </w:rPr>
      </w:pPr>
      <w:r>
        <w:rPr>
          <w:lang w:val="fr-FR"/>
        </w:rPr>
        <w:t xml:space="preserve">    # 2. Récupérer </w:t>
      </w:r>
      <w:r>
        <w:rPr>
          <w:lang w:val="fr-FR"/>
        </w:rPr>
        <w:t>l'instrument et le benchmark</w:t>
      </w:r>
    </w:p>
    <w:p w14:paraId="34AF423A" w14:textId="77777777" w:rsidR="0075236B" w:rsidRDefault="00E748EF">
      <w:pPr>
        <w:rPr>
          <w:lang w:val="fr-FR"/>
        </w:rPr>
      </w:pPr>
      <w:r>
        <w:rPr>
          <w:lang w:val="fr-FR"/>
        </w:rPr>
        <w:t xml:space="preserve">    </w:t>
      </w:r>
      <w:proofErr w:type="gramStart"/>
      <w:r>
        <w:rPr>
          <w:lang w:val="fr-FR"/>
        </w:rPr>
        <w:t>instrument</w:t>
      </w:r>
      <w:proofErr w:type="gramEnd"/>
      <w:r>
        <w:rPr>
          <w:lang w:val="fr-FR"/>
        </w:rPr>
        <w:t xml:space="preserve"> = instruments["instrument"]</w:t>
      </w:r>
    </w:p>
    <w:p w14:paraId="34AF423B" w14:textId="77777777" w:rsidR="0075236B" w:rsidRDefault="00E748EF">
      <w:pPr>
        <w:rPr>
          <w:lang w:val="fr-FR"/>
        </w:rPr>
      </w:pPr>
      <w:r>
        <w:rPr>
          <w:lang w:val="fr-FR"/>
        </w:rPr>
        <w:t xml:space="preserve">    </w:t>
      </w:r>
      <w:proofErr w:type="gramStart"/>
      <w:r>
        <w:rPr>
          <w:lang w:val="fr-FR"/>
        </w:rPr>
        <w:t>benchmark</w:t>
      </w:r>
      <w:proofErr w:type="gramEnd"/>
      <w:r>
        <w:rPr>
          <w:lang w:val="fr-FR"/>
        </w:rPr>
        <w:t xml:space="preserve"> = instruments["benchmark"]</w:t>
      </w:r>
    </w:p>
    <w:p w14:paraId="34AF423C" w14:textId="77777777" w:rsidR="0075236B" w:rsidRDefault="0075236B">
      <w:pPr>
        <w:rPr>
          <w:lang w:val="fr-FR"/>
        </w:rPr>
      </w:pPr>
    </w:p>
    <w:p w14:paraId="34AF423D" w14:textId="77777777" w:rsidR="0075236B" w:rsidRDefault="00E748EF">
      <w:pPr>
        <w:rPr>
          <w:lang w:val="fr-FR"/>
        </w:rPr>
      </w:pPr>
      <w:r>
        <w:rPr>
          <w:lang w:val="fr-FR"/>
        </w:rPr>
        <w:t>    # 3. Séparer les lignes AAPL et SP500</w:t>
      </w:r>
    </w:p>
    <w:p w14:paraId="34AF423E" w14:textId="77777777" w:rsidR="0075236B" w:rsidRDefault="00E748EF">
      <w:r>
        <w:rPr>
          <w:lang w:val="fr-FR"/>
        </w:rPr>
        <w:t xml:space="preserve">    </w:t>
      </w:r>
      <w:proofErr w:type="spellStart"/>
      <w:r>
        <w:t>instrument_prices</w:t>
      </w:r>
      <w:proofErr w:type="spellEnd"/>
      <w:r>
        <w:t xml:space="preserve"> = </w:t>
      </w:r>
      <w:proofErr w:type="spellStart"/>
      <w:r>
        <w:t>filter_</w:t>
      </w:r>
      <w:proofErr w:type="gramStart"/>
      <w:r>
        <w:t>prices</w:t>
      </w:r>
      <w:proofErr w:type="spellEnd"/>
      <w:r>
        <w:t>(</w:t>
      </w:r>
      <w:proofErr w:type="gramEnd"/>
      <w:r>
        <w:t>prices, instrument["ticker"])</w:t>
      </w:r>
    </w:p>
    <w:p w14:paraId="34AF423F" w14:textId="77777777" w:rsidR="0075236B" w:rsidRDefault="00E748EF">
      <w:r>
        <w:t xml:space="preserve">    </w:t>
      </w:r>
      <w:proofErr w:type="spellStart"/>
      <w:r>
        <w:t>benchmark_prices</w:t>
      </w:r>
      <w:proofErr w:type="spellEnd"/>
      <w:r>
        <w:t xml:space="preserve"> = </w:t>
      </w:r>
      <w:proofErr w:type="spellStart"/>
      <w:r>
        <w:t>filter_</w:t>
      </w:r>
      <w:proofErr w:type="gramStart"/>
      <w:r>
        <w:t>prices</w:t>
      </w:r>
      <w:proofErr w:type="spellEnd"/>
      <w:r>
        <w:t>(</w:t>
      </w:r>
      <w:proofErr w:type="gramEnd"/>
      <w:r>
        <w:t>prices, benchmark["ticker"])</w:t>
      </w:r>
    </w:p>
    <w:p w14:paraId="34AF4240" w14:textId="77777777" w:rsidR="0075236B" w:rsidRDefault="0075236B"/>
    <w:p w14:paraId="34AF4241" w14:textId="77777777" w:rsidR="0075236B" w:rsidRPr="007B52FE" w:rsidRDefault="00E748EF">
      <w:pPr>
        <w:rPr>
          <w:lang w:val="fr-FR"/>
        </w:rPr>
      </w:pPr>
      <w:r>
        <w:t xml:space="preserve">    </w:t>
      </w:r>
      <w:r>
        <w:rPr>
          <w:lang w:val="fr-FR"/>
        </w:rPr>
        <w:t># 4. Afficher la configuration</w:t>
      </w:r>
    </w:p>
    <w:p w14:paraId="34AF4242" w14:textId="77777777" w:rsidR="0075236B" w:rsidRDefault="00E748EF">
      <w:pPr>
        <w:rPr>
          <w:lang w:val="fr-FR"/>
        </w:rPr>
      </w:pPr>
      <w:r>
        <w:rPr>
          <w:lang w:val="fr-FR"/>
        </w:rPr>
        <w:t xml:space="preserve">    </w:t>
      </w:r>
      <w:proofErr w:type="spellStart"/>
      <w:proofErr w:type="gramStart"/>
      <w:r>
        <w:rPr>
          <w:lang w:val="fr-FR"/>
        </w:rPr>
        <w:t>print</w:t>
      </w:r>
      <w:proofErr w:type="spellEnd"/>
      <w:r>
        <w:rPr>
          <w:lang w:val="fr-FR"/>
        </w:rPr>
        <w:t>(</w:t>
      </w:r>
      <w:proofErr w:type="gramEnd"/>
      <w:r>
        <w:rPr>
          <w:lang w:val="fr-FR"/>
        </w:rPr>
        <w:t xml:space="preserve">"=== </w:t>
      </w:r>
      <w:proofErr w:type="spellStart"/>
      <w:r>
        <w:rPr>
          <w:lang w:val="fr-FR"/>
        </w:rPr>
        <w:t>MarketPulse</w:t>
      </w:r>
      <w:proofErr w:type="spellEnd"/>
      <w:r>
        <w:rPr>
          <w:lang w:val="fr-FR"/>
        </w:rPr>
        <w:t xml:space="preserve"> ===")</w:t>
      </w:r>
    </w:p>
    <w:p w14:paraId="34AF4243" w14:textId="77777777" w:rsidR="0075236B" w:rsidRDefault="00E748EF">
      <w:r>
        <w:rPr>
          <w:lang w:val="fr-FR"/>
        </w:rPr>
        <w:t xml:space="preserve">    </w:t>
      </w:r>
      <w:proofErr w:type="gramStart"/>
      <w:r>
        <w:t>print(</w:t>
      </w:r>
      <w:proofErr w:type="gramEnd"/>
      <w:r>
        <w:t>)</w:t>
      </w:r>
    </w:p>
    <w:p w14:paraId="34AF4244" w14:textId="77777777" w:rsidR="0075236B" w:rsidRDefault="00E748EF">
      <w:r>
        <w:t xml:space="preserve">    </w:t>
      </w:r>
      <w:proofErr w:type="gramStart"/>
      <w:r>
        <w:t>print(</w:t>
      </w:r>
      <w:proofErr w:type="gramEnd"/>
      <w:r>
        <w:t>"Market configuration")</w:t>
      </w:r>
    </w:p>
    <w:p w14:paraId="34AF4245" w14:textId="77777777" w:rsidR="0075236B" w:rsidRDefault="00E748EF">
      <w:r>
        <w:t xml:space="preserve">    </w:t>
      </w:r>
      <w:proofErr w:type="gramStart"/>
      <w:r>
        <w:t>print(</w:t>
      </w:r>
      <w:proofErr w:type="spellStart"/>
      <w:proofErr w:type="gramEnd"/>
      <w:r>
        <w:t>f"Period</w:t>
      </w:r>
      <w:proofErr w:type="spellEnd"/>
      <w:r>
        <w:t xml:space="preserve"> </w:t>
      </w:r>
      <w:proofErr w:type="gramStart"/>
      <w:r>
        <w:t>  :</w:t>
      </w:r>
      <w:proofErr w:type="gramEnd"/>
      <w:r>
        <w:t xml:space="preserve"> {LOOKBACK_</w:t>
      </w:r>
      <w:proofErr w:type="gramStart"/>
      <w:r>
        <w:t>LABEL}"</w:t>
      </w:r>
      <w:proofErr w:type="gramEnd"/>
      <w:r>
        <w:t>)</w:t>
      </w:r>
    </w:p>
    <w:p w14:paraId="34AF4246" w14:textId="77777777" w:rsidR="0075236B" w:rsidRPr="007B52FE" w:rsidRDefault="00E748EF">
      <w:pPr>
        <w:rPr>
          <w:lang w:val="fr-FR"/>
        </w:rPr>
      </w:pPr>
      <w:r>
        <w:t xml:space="preserve">    </w:t>
      </w:r>
      <w:proofErr w:type="spellStart"/>
      <w:proofErr w:type="gramStart"/>
      <w:r>
        <w:rPr>
          <w:lang w:val="fr-FR"/>
        </w:rPr>
        <w:t>print</w:t>
      </w:r>
      <w:proofErr w:type="spellEnd"/>
      <w:r>
        <w:rPr>
          <w:lang w:val="fr-FR"/>
        </w:rPr>
        <w:t>(</w:t>
      </w:r>
      <w:proofErr w:type="spellStart"/>
      <w:proofErr w:type="gramEnd"/>
      <w:r>
        <w:rPr>
          <w:lang w:val="fr-FR"/>
        </w:rPr>
        <w:t>f"Interval</w:t>
      </w:r>
      <w:proofErr w:type="spellEnd"/>
      <w:r>
        <w:rPr>
          <w:lang w:val="fr-FR"/>
        </w:rPr>
        <w:t xml:space="preserve"> : {INTERVAL_LABEL}")</w:t>
      </w:r>
    </w:p>
    <w:p w14:paraId="34AF4247" w14:textId="77777777" w:rsidR="0075236B" w:rsidRDefault="00E748EF">
      <w:pPr>
        <w:rPr>
          <w:lang w:val="fr-FR"/>
        </w:rPr>
      </w:pPr>
      <w:r>
        <w:rPr>
          <w:lang w:val="fr-FR"/>
        </w:rPr>
        <w:t xml:space="preserve">    </w:t>
      </w:r>
      <w:proofErr w:type="spellStart"/>
      <w:proofErr w:type="gramStart"/>
      <w:r>
        <w:rPr>
          <w:lang w:val="fr-FR"/>
        </w:rPr>
        <w:t>print</w:t>
      </w:r>
      <w:proofErr w:type="spellEnd"/>
      <w:r>
        <w:rPr>
          <w:lang w:val="fr-FR"/>
        </w:rPr>
        <w:t>(</w:t>
      </w:r>
      <w:proofErr w:type="gramEnd"/>
      <w:r>
        <w:rPr>
          <w:lang w:val="fr-FR"/>
        </w:rPr>
        <w:t>)</w:t>
      </w:r>
    </w:p>
    <w:p w14:paraId="34AF4248" w14:textId="77777777" w:rsidR="0075236B" w:rsidRDefault="0075236B">
      <w:pPr>
        <w:rPr>
          <w:lang w:val="fr-FR"/>
        </w:rPr>
      </w:pPr>
    </w:p>
    <w:p w14:paraId="34AF4249" w14:textId="77777777" w:rsidR="0075236B" w:rsidRDefault="00E748EF">
      <w:pPr>
        <w:rPr>
          <w:lang w:val="fr-FR"/>
        </w:rPr>
      </w:pPr>
      <w:r>
        <w:rPr>
          <w:lang w:val="fr-FR"/>
        </w:rPr>
        <w:t xml:space="preserve">    # 5. </w:t>
      </w:r>
      <w:r>
        <w:rPr>
          <w:lang w:val="fr-FR"/>
        </w:rPr>
        <w:t>Afficher les deux résumés avec LA MÊME fonction</w:t>
      </w:r>
    </w:p>
    <w:p w14:paraId="34AF424A" w14:textId="77777777" w:rsidR="0075236B" w:rsidRDefault="00E748EF">
      <w:r>
        <w:rPr>
          <w:lang w:val="fr-FR"/>
        </w:rPr>
        <w:t xml:space="preserve">    </w:t>
      </w:r>
      <w:r>
        <w:t>print("Instrument")</w:t>
      </w:r>
    </w:p>
    <w:p w14:paraId="34AF424B" w14:textId="77777777" w:rsidR="0075236B" w:rsidRDefault="00E748EF">
      <w:r>
        <w:t xml:space="preserve">    </w:t>
      </w:r>
      <w:proofErr w:type="spellStart"/>
      <w:r>
        <w:t>display_market_</w:t>
      </w:r>
      <w:proofErr w:type="gramStart"/>
      <w:r>
        <w:t>summary</w:t>
      </w:r>
      <w:proofErr w:type="spellEnd"/>
      <w:r>
        <w:t>(</w:t>
      </w:r>
      <w:proofErr w:type="gramEnd"/>
      <w:r>
        <w:t xml:space="preserve">instrument, </w:t>
      </w:r>
      <w:proofErr w:type="spellStart"/>
      <w:r>
        <w:t>instrument_prices</w:t>
      </w:r>
      <w:proofErr w:type="spellEnd"/>
      <w:r>
        <w:t>)</w:t>
      </w:r>
    </w:p>
    <w:p w14:paraId="34AF424C" w14:textId="77777777" w:rsidR="0075236B" w:rsidRDefault="00E748EF">
      <w:r>
        <w:t xml:space="preserve">    </w:t>
      </w:r>
      <w:proofErr w:type="gramStart"/>
      <w:r>
        <w:t>print(</w:t>
      </w:r>
      <w:proofErr w:type="gramEnd"/>
      <w:r>
        <w:t>)</w:t>
      </w:r>
    </w:p>
    <w:p w14:paraId="34AF424D" w14:textId="77777777" w:rsidR="0075236B" w:rsidRDefault="00E748EF">
      <w:r>
        <w:lastRenderedPageBreak/>
        <w:t>    print("Benchmark")</w:t>
      </w:r>
    </w:p>
    <w:p w14:paraId="34AF424E" w14:textId="77777777" w:rsidR="0075236B" w:rsidRDefault="00E748EF">
      <w:r>
        <w:t xml:space="preserve">    </w:t>
      </w:r>
      <w:proofErr w:type="spellStart"/>
      <w:r>
        <w:t>display_market_</w:t>
      </w:r>
      <w:proofErr w:type="gramStart"/>
      <w:r>
        <w:t>summary</w:t>
      </w:r>
      <w:proofErr w:type="spellEnd"/>
      <w:r>
        <w:t>(</w:t>
      </w:r>
      <w:proofErr w:type="gramEnd"/>
      <w:r>
        <w:t xml:space="preserve">benchmark, </w:t>
      </w:r>
      <w:proofErr w:type="spellStart"/>
      <w:r>
        <w:t>benchmark_prices</w:t>
      </w:r>
      <w:proofErr w:type="spellEnd"/>
      <w:r>
        <w:t xml:space="preserve">, </w:t>
      </w:r>
      <w:proofErr w:type="spellStart"/>
      <w:r>
        <w:t>show_currency</w:t>
      </w:r>
      <w:proofErr w:type="spellEnd"/>
      <w:r>
        <w:t>=False)</w:t>
      </w:r>
    </w:p>
    <w:p w14:paraId="34AF424F" w14:textId="77777777" w:rsidR="0075236B" w:rsidRDefault="0075236B"/>
    <w:p w14:paraId="34AF4250" w14:textId="77777777" w:rsidR="0075236B" w:rsidRDefault="00E748EF">
      <w:r>
        <w:t>if __name__ == "__main__":</w:t>
      </w:r>
    </w:p>
    <w:p w14:paraId="34AF4251" w14:textId="77777777" w:rsidR="0075236B" w:rsidRDefault="00E748EF">
      <w:r>
        <w:t xml:space="preserve">    </w:t>
      </w:r>
      <w:proofErr w:type="gramStart"/>
      <w:r>
        <w:t>main(</w:t>
      </w:r>
      <w:proofErr w:type="gramEnd"/>
      <w:r>
        <w:t>)</w:t>
      </w:r>
    </w:p>
    <w:p w14:paraId="34AF4252" w14:textId="77777777" w:rsidR="0075236B" w:rsidRDefault="00E748EF">
      <w:r>
        <w:rPr>
          <w:noProof/>
        </w:rPr>
        <w:drawing>
          <wp:inline distT="0" distB="0" distL="0" distR="0" wp14:anchorId="34AF4211" wp14:editId="34AF4212">
            <wp:extent cx="5760720" cy="2691134"/>
            <wp:effectExtent l="0" t="0" r="0" b="0"/>
            <wp:docPr id="146904141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113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sectPr w:rsidR="0075236B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E764C" w14:textId="77777777" w:rsidR="00E748EF" w:rsidRDefault="00E748EF">
      <w:pPr>
        <w:spacing w:after="0" w:line="240" w:lineRule="auto"/>
      </w:pPr>
      <w:r>
        <w:separator/>
      </w:r>
    </w:p>
  </w:endnote>
  <w:endnote w:type="continuationSeparator" w:id="0">
    <w:p w14:paraId="0E0B20CB" w14:textId="77777777" w:rsidR="00E748EF" w:rsidRDefault="00E74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35E10" w14:textId="77777777" w:rsidR="00E748EF" w:rsidRDefault="00E748E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74743DB" w14:textId="77777777" w:rsidR="00E748EF" w:rsidRDefault="00E748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5236B"/>
    <w:rsid w:val="005057AF"/>
    <w:rsid w:val="0075236B"/>
    <w:rsid w:val="007B52FE"/>
    <w:rsid w:val="00E7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4207"/>
  <w15:docId w15:val="{1E0ECDA1-503C-4AD8-B74C-C5704D48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dubreu</dc:creator>
  <dc:description/>
  <cp:lastModifiedBy>florian dubreu</cp:lastModifiedBy>
  <cp:revision>2</cp:revision>
  <dcterms:created xsi:type="dcterms:W3CDTF">2026-10-07T14:29:00Z</dcterms:created>
  <dcterms:modified xsi:type="dcterms:W3CDTF">2026-10-07T14:29:00Z</dcterms:modified>
</cp:coreProperties>
</file>